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35ED9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396FB43E" wp14:editId="0D627B2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7996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161C4039" wp14:editId="54D87A23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1F4C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B087C1B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2F8DD4F4" w14:textId="77777777" w:rsidR="00AC1E74" w:rsidRDefault="00AC1E74" w:rsidP="00020260">
      <w:pPr>
        <w:spacing w:line="720" w:lineRule="auto"/>
      </w:pPr>
    </w:p>
    <w:p w14:paraId="6F2F5081" w14:textId="77777777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5491030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8B0753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8B0753">
        <w:rPr>
          <w:rFonts w:ascii="DFBiaoKaiShu-SB-HKSCS-U" w:hAnsi="DFBiaoKaiShu-SB-HKSCS-U"/>
          <w:b/>
          <w:bCs/>
          <w:color w:val="000000"/>
          <w:sz w:val="30"/>
          <w:szCs w:val="30"/>
        </w:rPr>
        <w:t>应用层协议服务配置</w:t>
      </w:r>
      <w:permEnd w:id="145491030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5306A17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74548543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27454854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D62A656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18272161" w:edGrp="everyone"/>
      <w:r w:rsidR="008B0753">
        <w:rPr>
          <w:rFonts w:ascii="Times New Roman" w:hAnsi="Times New Roman" w:hint="eastAsia"/>
          <w:b/>
          <w:sz w:val="28"/>
          <w:szCs w:val="28"/>
          <w:u w:val="single"/>
        </w:rPr>
        <w:t>周宇</w:t>
      </w:r>
      <w:permEnd w:id="141827216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C93EAA3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04636149" w:edGrp="everyone"/>
      <w:r w:rsidR="008B0753">
        <w:rPr>
          <w:rFonts w:ascii="Times New Roman" w:hAnsi="Times New Roman"/>
          <w:b/>
          <w:sz w:val="28"/>
          <w:szCs w:val="28"/>
          <w:u w:val="single"/>
        </w:rPr>
        <w:t>24320182203335</w:t>
      </w:r>
      <w:permEnd w:id="200463614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19D4E4D" w14:textId="77777777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469258828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46925882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167875173" w:edGrp="everyone"/>
      <w:r w:rsidR="008B0753">
        <w:rPr>
          <w:rFonts w:ascii="Times New Roman" w:hAnsi="Times New Roman"/>
          <w:b/>
          <w:sz w:val="28"/>
          <w:szCs w:val="28"/>
          <w:u w:val="single"/>
        </w:rPr>
        <w:t>5</w:t>
      </w:r>
      <w:permEnd w:id="116787517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342062968" w:edGrp="everyone"/>
      <w:r w:rsidR="008B0753">
        <w:rPr>
          <w:rFonts w:ascii="Times New Roman" w:hAnsi="Times New Roman" w:hint="eastAsia"/>
          <w:b/>
          <w:sz w:val="28"/>
          <w:szCs w:val="28"/>
          <w:u w:val="single"/>
        </w:rPr>
        <w:t>6</w:t>
      </w:r>
      <w:permEnd w:id="134206296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AD1A6B4" w14:textId="2FC405F8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129782171" w:edGrp="everyone"/>
      <w:r w:rsidR="007463A1">
        <w:rPr>
          <w:b/>
          <w:sz w:val="28"/>
          <w:szCs w:val="28"/>
        </w:rPr>
        <w:t>20</w:t>
      </w:r>
      <w:permEnd w:id="1129782171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135943503" w:edGrp="everyone"/>
      <w:r>
        <w:rPr>
          <w:rFonts w:hint="eastAsia"/>
          <w:b/>
          <w:sz w:val="28"/>
          <w:szCs w:val="28"/>
        </w:rPr>
        <w:t xml:space="preserve">  </w:t>
      </w:r>
      <w:r w:rsidR="008B0753"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113594350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08145396" w:edGrp="everyone"/>
      <w:r>
        <w:rPr>
          <w:rFonts w:hint="eastAsia"/>
          <w:b/>
          <w:sz w:val="28"/>
          <w:szCs w:val="28"/>
        </w:rPr>
        <w:t xml:space="preserve"> </w:t>
      </w:r>
      <w:r w:rsidR="008B0753">
        <w:rPr>
          <w:b/>
          <w:sz w:val="28"/>
          <w:szCs w:val="28"/>
        </w:rPr>
        <w:t>1</w:t>
      </w:r>
      <w:r w:rsidR="00F24CBE"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</w:t>
      </w:r>
      <w:permEnd w:id="10814539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37F53337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4BA8711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2DC78F6" w14:textId="77777777" w:rsidR="008B0753" w:rsidRPr="00D328C3" w:rsidRDefault="008B0753" w:rsidP="00D328C3">
      <w:pPr>
        <w:pStyle w:val="a0"/>
        <w:spacing w:before="120" w:after="120"/>
        <w:ind w:firstLine="480"/>
      </w:pPr>
      <w:permStart w:id="1585931479" w:edGrp="everyone"/>
      <w:r>
        <w:rPr>
          <w:rFonts w:hint="eastAsia"/>
        </w:rPr>
        <w:t>配置</w:t>
      </w:r>
      <w:r w:rsidR="004D267A">
        <w:rPr>
          <w:rFonts w:hint="eastAsia"/>
        </w:rPr>
        <w:t>服务器</w:t>
      </w:r>
    </w:p>
    <w:permEnd w:id="1585931479"/>
    <w:p w14:paraId="2F192A6B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3E0105DC" w14:textId="5EBC07E0" w:rsidR="007860F7" w:rsidRDefault="007860F7" w:rsidP="00491B9C">
      <w:pPr>
        <w:pStyle w:val="a0"/>
        <w:spacing w:before="120" w:after="120"/>
        <w:ind w:firstLine="480"/>
      </w:pPr>
      <w:permStart w:id="1280914383" w:edGrp="everyone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2008</w:t>
      </w:r>
      <w:r w:rsidR="00DF4544">
        <w:t xml:space="preserve">     </w:t>
      </w:r>
      <w:r w:rsidR="00DF4544">
        <w:rPr>
          <w:rFonts w:hint="eastAsia"/>
        </w:rPr>
        <w:t>Windows</w:t>
      </w:r>
      <w:r w:rsidR="00DF4544">
        <w:t xml:space="preserve"> </w:t>
      </w:r>
      <w:r w:rsidR="00DF4544">
        <w:rPr>
          <w:rFonts w:hint="eastAsia"/>
        </w:rPr>
        <w:t>Server</w:t>
      </w:r>
      <w:r w:rsidR="00DF4544">
        <w:t xml:space="preserve"> 2008 </w:t>
      </w:r>
      <w:r w:rsidR="00DF4544">
        <w:rPr>
          <w:rFonts w:hint="eastAsia"/>
        </w:rPr>
        <w:t>R</w:t>
      </w:r>
      <w:proofErr w:type="gramStart"/>
      <w:r w:rsidR="00DF4544">
        <w:rPr>
          <w:rFonts w:hint="eastAsia"/>
        </w:rPr>
        <w:t>2</w:t>
      </w:r>
      <w:r w:rsidR="007F1F4F">
        <w:t xml:space="preserve">  </w:t>
      </w:r>
      <w:r w:rsidR="007F1F4F">
        <w:rPr>
          <w:rFonts w:hint="eastAsia"/>
        </w:rPr>
        <w:t>Windows</w:t>
      </w:r>
      <w:proofErr w:type="gramEnd"/>
      <w:r w:rsidR="007F1F4F">
        <w:t xml:space="preserve"> </w:t>
      </w:r>
      <w:r w:rsidR="007F1F4F">
        <w:rPr>
          <w:rFonts w:hint="eastAsia"/>
        </w:rPr>
        <w:t>Server</w:t>
      </w:r>
      <w:r w:rsidR="007F1F4F">
        <w:t xml:space="preserve"> 2012</w:t>
      </w:r>
    </w:p>
    <w:permEnd w:id="1280914383"/>
    <w:p w14:paraId="20ABC62C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707D238F" w14:textId="2D3AE8D0" w:rsidR="007860F7" w:rsidRDefault="007860F7" w:rsidP="007860F7">
      <w:pPr>
        <w:pStyle w:val="a0"/>
        <w:spacing w:before="120" w:after="120"/>
        <w:ind w:firstLineChars="0" w:firstLine="0"/>
      </w:pPr>
      <w:permStart w:id="363077924" w:edGrp="everyone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860F7">
        <w:rPr>
          <w:rFonts w:hint="eastAsia"/>
          <w:sz w:val="28"/>
          <w:szCs w:val="28"/>
        </w:rPr>
        <w:t>DNS</w:t>
      </w:r>
      <w:r w:rsidRPr="007860F7">
        <w:rPr>
          <w:rFonts w:hint="eastAsia"/>
          <w:sz w:val="28"/>
          <w:szCs w:val="28"/>
        </w:rPr>
        <w:t>服务器</w:t>
      </w:r>
    </w:p>
    <w:p w14:paraId="48023BDE" w14:textId="73395EB9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新建主要区域</w:t>
      </w:r>
      <w:r>
        <w:rPr>
          <w:rFonts w:hint="eastAsia"/>
        </w:rPr>
        <w:t>hsunion.com</w:t>
      </w:r>
    </w:p>
    <w:p w14:paraId="14BF6620" w14:textId="5BDB9FD0" w:rsidR="007860F7" w:rsidRDefault="007860F7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138ED6A4" wp14:editId="7F0EBB6E">
            <wp:extent cx="5486400" cy="1574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184C" w14:textId="6B0E2047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与</w:t>
      </w:r>
      <w:r>
        <w:rPr>
          <w:rFonts w:hint="eastAsia"/>
        </w:rPr>
        <w:t>IP</w:t>
      </w:r>
      <w:r>
        <w:rPr>
          <w:rFonts w:hint="eastAsia"/>
        </w:rPr>
        <w:t>对应：</w:t>
      </w:r>
      <w:r>
        <w:t>192.168.40.13</w:t>
      </w:r>
      <w:r w:rsidR="00041837">
        <w:t>5</w:t>
      </w:r>
    </w:p>
    <w:p w14:paraId="0F35050E" w14:textId="2E66DCD4" w:rsidR="007860F7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3B327FB1" wp14:editId="0947B09F">
            <wp:extent cx="5486400" cy="43186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1EC0" w14:textId="082D9D89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新建服务器主机</w:t>
      </w:r>
    </w:p>
    <w:p w14:paraId="5901399B" w14:textId="1A2E0351" w:rsidR="007860F7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7241F551" wp14:editId="32391A77">
            <wp:extent cx="5486400" cy="49314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B62" w14:textId="7018D42A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新建服务器别名：</w:t>
      </w:r>
    </w:p>
    <w:p w14:paraId="039047AC" w14:textId="397D0E35" w:rsidR="007860F7" w:rsidRDefault="007860F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44D176F4" wp14:editId="32CD488E">
            <wp:extent cx="4180952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CF7D" w14:textId="3EF209DB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添加</w:t>
      </w:r>
      <w:r>
        <w:rPr>
          <w:rFonts w:hint="eastAsia"/>
        </w:rPr>
        <w:t>DNS</w:t>
      </w:r>
      <w:r>
        <w:rPr>
          <w:rFonts w:hint="eastAsia"/>
        </w:rPr>
        <w:t>服务器地址：</w:t>
      </w:r>
    </w:p>
    <w:p w14:paraId="6670FF9B" w14:textId="25F4EF7F" w:rsidR="007860F7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409493C8" wp14:editId="1EF645C9">
            <wp:extent cx="4561905" cy="53238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BA39" w14:textId="13D29150" w:rsidR="007860F7" w:rsidRDefault="007860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</w:t>
      </w:r>
      <w:r w:rsidR="00AF5DBB">
        <w:rPr>
          <w:rFonts w:hint="eastAsia"/>
        </w:rPr>
        <w:t>DNS</w:t>
      </w:r>
      <w:r w:rsidR="00AF5DBB">
        <w:rPr>
          <w:rFonts w:hint="eastAsia"/>
        </w:rPr>
        <w:t>配置是否成功：</w:t>
      </w:r>
    </w:p>
    <w:p w14:paraId="101D57D9" w14:textId="6DFCB7BC" w:rsidR="00AF5DBB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1321A64E" wp14:editId="7ECEA42D">
            <wp:extent cx="5486400" cy="35286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357" w14:textId="5733808C" w:rsidR="00AF5DBB" w:rsidRDefault="00AF5DBB" w:rsidP="007860F7">
      <w:pPr>
        <w:pStyle w:val="a0"/>
        <w:spacing w:before="120" w:after="120"/>
        <w:ind w:firstLineChars="0" w:firstLine="0"/>
      </w:pPr>
    </w:p>
    <w:p w14:paraId="6DD74EC7" w14:textId="2F3259FB" w:rsidR="00AF5DBB" w:rsidRDefault="00AF5DB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39B2D11E" w14:textId="3B23C8F7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设定端口、</w:t>
      </w:r>
      <w:r>
        <w:rPr>
          <w:rFonts w:hint="eastAsia"/>
        </w:rPr>
        <w:t>IP</w:t>
      </w:r>
      <w:r>
        <w:rPr>
          <w:rFonts w:hint="eastAsia"/>
        </w:rPr>
        <w:t>和主目录</w:t>
      </w:r>
    </w:p>
    <w:p w14:paraId="64CE4BBF" w14:textId="310A6FA2" w:rsidR="00AF5DBB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78696753" wp14:editId="7EADD44F">
            <wp:extent cx="4457143" cy="22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8F13" w14:textId="66E16F1C" w:rsidR="00AF5DBB" w:rsidRDefault="00AF5DBB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04144F4" wp14:editId="72FF310F">
            <wp:extent cx="4276190" cy="22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6274" w14:textId="62C8D80F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启用匿名浏览</w:t>
      </w:r>
    </w:p>
    <w:p w14:paraId="051D2590" w14:textId="469F54C8" w:rsidR="00AF5DBB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98447F5" wp14:editId="12C970E7">
            <wp:extent cx="4180952" cy="460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E5F" w14:textId="7306ACC6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测试架构：</w:t>
      </w:r>
    </w:p>
    <w:p w14:paraId="180EB4E8" w14:textId="6E100397" w:rsidR="00077E09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7766ABEB" wp14:editId="38DE3E26">
            <wp:extent cx="4857143" cy="292380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90B" w14:textId="5AB5FC36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启用和停止</w:t>
      </w:r>
    </w:p>
    <w:p w14:paraId="5C15BACE" w14:textId="23CCE9D5" w:rsidR="00077E09" w:rsidRDefault="00077E09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7335CE2" wp14:editId="3D08CB0C">
            <wp:extent cx="1613784" cy="2770006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0581"/>
                    <a:stretch/>
                  </pic:blipFill>
                  <pic:spPr bwMode="auto">
                    <a:xfrm>
                      <a:off x="0" y="0"/>
                      <a:ext cx="1614075" cy="277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42B49" w14:textId="12999AD5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控制流量</w:t>
      </w:r>
    </w:p>
    <w:p w14:paraId="29D5907B" w14:textId="77C574B2" w:rsidR="00077E09" w:rsidRDefault="00077E09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0574C58" wp14:editId="4018A74F">
            <wp:extent cx="3971429" cy="36285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C912" w14:textId="55B494AD" w:rsidR="00077E09" w:rsidRDefault="00077E0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安全性</w:t>
      </w:r>
    </w:p>
    <w:p w14:paraId="0BB88226" w14:textId="44499E14" w:rsidR="00077E09" w:rsidRDefault="00041837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57425030" wp14:editId="260B22FF">
            <wp:extent cx="3723809" cy="224761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6B5C" w14:textId="64ED80DF" w:rsidR="00077E09" w:rsidRDefault="00077E09" w:rsidP="007860F7">
      <w:pPr>
        <w:pStyle w:val="a0"/>
        <w:spacing w:before="120" w:after="120"/>
        <w:ind w:firstLineChars="0" w:firstLine="0"/>
      </w:pPr>
    </w:p>
    <w:p w14:paraId="589D3114" w14:textId="72937FA7" w:rsidR="00661399" w:rsidRDefault="0066139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）虚拟主机技术</w:t>
      </w:r>
    </w:p>
    <w:p w14:paraId="1F9527C6" w14:textId="3823A561" w:rsidR="00794884" w:rsidRDefault="00794884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添加</w:t>
      </w:r>
    </w:p>
    <w:p w14:paraId="2FCF0CB5" w14:textId="4A8C5AE5" w:rsidR="00661399" w:rsidRDefault="00794884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2C3E6A1" wp14:editId="1073A3D4">
            <wp:extent cx="3923809" cy="1942857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E92C" w14:textId="4A08F8A1" w:rsidR="00794884" w:rsidRDefault="00794884" w:rsidP="007860F7">
      <w:pPr>
        <w:pStyle w:val="a0"/>
        <w:spacing w:before="120" w:after="120"/>
        <w:ind w:firstLineChars="0" w:firstLine="0"/>
      </w:pPr>
    </w:p>
    <w:p w14:paraId="55370271" w14:textId="5AFB96AC" w:rsidR="00794884" w:rsidRDefault="00794884" w:rsidP="007860F7">
      <w:pPr>
        <w:pStyle w:val="a0"/>
        <w:spacing w:before="120" w:after="120"/>
        <w:ind w:firstLineChars="0" w:firstLine="0"/>
        <w:rPr>
          <w:rFonts w:ascii="DFBiaoKaiShu-SB-HKSCS-U" w:hAnsi="DFBiaoKaiShu-SB-HKSCS-U" w:hint="eastAsia"/>
          <w:color w:val="000000"/>
        </w:rPr>
      </w:pPr>
      <w:r>
        <w:rPr>
          <w:rFonts w:ascii="DFBiaoKaiShu-SB-HKSCS-U" w:hAnsi="DFBiaoKaiShu-SB-HKSCS-U"/>
          <w:color w:val="000000"/>
        </w:rPr>
        <w:t>添加其他的站点，设置相同的</w:t>
      </w:r>
      <w:r>
        <w:rPr>
          <w:rFonts w:ascii="DFBiaoKaiShu-SB-HKSCS-U" w:hAnsi="DFBiaoKaiShu-SB-HKSCS-U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IP </w:t>
      </w:r>
      <w:r>
        <w:rPr>
          <w:rFonts w:ascii="DFBiaoKaiShu-SB-HKSCS-U" w:hAnsi="DFBiaoKaiShu-SB-HKSCS-U"/>
          <w:color w:val="000000"/>
        </w:rPr>
        <w:t>和端口号，不同的主机头值</w:t>
      </w:r>
    </w:p>
    <w:p w14:paraId="00D02B24" w14:textId="699EF2D5" w:rsidR="00794884" w:rsidRDefault="00794884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FC7D822" wp14:editId="20BB512B">
            <wp:extent cx="4523809" cy="428571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BA76" w14:textId="3EAFD9D5" w:rsidR="00794884" w:rsidRDefault="00794884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测试站点：</w:t>
      </w:r>
    </w:p>
    <w:p w14:paraId="7B449EEF" w14:textId="35B84F10" w:rsidR="00794884" w:rsidRDefault="00794884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7ABDF7E5" wp14:editId="64DBF949">
            <wp:extent cx="5438095" cy="270476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E9B5" w14:textId="2EB5A281" w:rsidR="00794884" w:rsidRDefault="00794884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2F40D0D" wp14:editId="201708B4">
            <wp:extent cx="5486400" cy="31261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02C9" w14:textId="7A615F7F" w:rsidR="00794884" w:rsidRDefault="00794884" w:rsidP="007860F7">
      <w:pPr>
        <w:pStyle w:val="a0"/>
        <w:spacing w:before="120" w:after="120"/>
        <w:ind w:firstLineChars="0" w:firstLine="0"/>
      </w:pPr>
    </w:p>
    <w:p w14:paraId="04998E0A" w14:textId="1DB3E312" w:rsidR="00794884" w:rsidRDefault="00794884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BBS</w:t>
      </w:r>
      <w:r>
        <w:rPr>
          <w:rFonts w:hint="eastAsia"/>
        </w:rPr>
        <w:t>服务器</w:t>
      </w:r>
    </w:p>
    <w:p w14:paraId="191AEF9A" w14:textId="2F4A9DE6" w:rsidR="00B63049" w:rsidRDefault="00B6304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安装</w:t>
      </w:r>
    </w:p>
    <w:p w14:paraId="5C985EF7" w14:textId="2189FE3C" w:rsidR="00B63049" w:rsidRDefault="00B63049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10A528FF" wp14:editId="7F8EBA32">
            <wp:extent cx="5486400" cy="12585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1731" w14:textId="7893CFE1" w:rsidR="00B63049" w:rsidRDefault="00B63049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启用</w:t>
      </w:r>
      <w:r>
        <w:rPr>
          <w:rFonts w:hint="eastAsia"/>
        </w:rPr>
        <w:t>ASP</w:t>
      </w:r>
    </w:p>
    <w:p w14:paraId="599AD177" w14:textId="50329C3D" w:rsidR="00B63049" w:rsidRDefault="002341EB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39385795" wp14:editId="4184B8A2">
            <wp:extent cx="3819048" cy="16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C2BA" w14:textId="7C7FF096" w:rsidR="002341EB" w:rsidRDefault="002341E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启用父路径</w:t>
      </w:r>
    </w:p>
    <w:p w14:paraId="533D9856" w14:textId="3189E793" w:rsidR="002341EB" w:rsidRDefault="002341EB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68F4939" wp14:editId="01F8DFA9">
            <wp:extent cx="3961905" cy="695238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B996" w14:textId="6C23DDBB" w:rsidR="002341EB" w:rsidRDefault="002341E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启动</w:t>
      </w:r>
      <w:r>
        <w:rPr>
          <w:rFonts w:hint="eastAsia"/>
        </w:rPr>
        <w:t>BBS</w:t>
      </w:r>
    </w:p>
    <w:p w14:paraId="36FE2ED8" w14:textId="1742E916" w:rsidR="002341EB" w:rsidRDefault="002341EB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7CF4BEB0" wp14:editId="7E0F4E05">
            <wp:extent cx="5486400" cy="48012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CDA" w14:textId="0CEE9445" w:rsidR="002341EB" w:rsidRDefault="002341E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）安全站点</w:t>
      </w:r>
    </w:p>
    <w:p w14:paraId="37BACD58" w14:textId="48065BAE" w:rsidR="002341EB" w:rsidRDefault="002341EB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530C8F58" wp14:editId="23E4117D">
            <wp:extent cx="3609524" cy="12761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E69" w14:textId="6F18221D" w:rsidR="002341EB" w:rsidRDefault="002341EB" w:rsidP="007860F7">
      <w:pPr>
        <w:pStyle w:val="a0"/>
        <w:spacing w:before="120" w:after="120"/>
        <w:ind w:firstLineChars="0" w:firstLine="0"/>
      </w:pPr>
    </w:p>
    <w:p w14:paraId="0BE1A94D" w14:textId="7A532322" w:rsidR="001961CE" w:rsidRDefault="001961CE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申请证书</w:t>
      </w:r>
    </w:p>
    <w:p w14:paraId="6277BC25" w14:textId="0E86ECF5" w:rsidR="001961CE" w:rsidRDefault="001961CE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93D2C3F" wp14:editId="6AD76465">
            <wp:extent cx="5000000" cy="2742857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8F2C" w14:textId="3902BD45" w:rsidR="001961CE" w:rsidRDefault="001961CE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FC087C8" wp14:editId="6825C478">
            <wp:extent cx="4238095" cy="12857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C74" w14:textId="2ECE1777" w:rsidR="001961CE" w:rsidRDefault="001B24F7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5428264" wp14:editId="0390F3B3">
            <wp:extent cx="3276190" cy="1914286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FE88" w14:textId="5701323F" w:rsidR="001B24F7" w:rsidRDefault="001B24F7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819A57D" wp14:editId="1387ACE9">
            <wp:extent cx="5486400" cy="38150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7F4A" w14:textId="36C3AFC6" w:rsidR="001B24F7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签发服务器证书见（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14:paraId="0C3B07FD" w14:textId="09EE57E1" w:rsidR="00936642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导入证书</w:t>
      </w:r>
    </w:p>
    <w:p w14:paraId="17AE0459" w14:textId="086CE415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FDF1BEC" wp14:editId="5D3F1482">
            <wp:extent cx="4495238" cy="26666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C9F" w14:textId="63C683F8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51C19CA8" wp14:editId="0BA3B186">
            <wp:extent cx="3866667" cy="40952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7208" w14:textId="64A96364" w:rsidR="00936642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查看证书</w:t>
      </w:r>
    </w:p>
    <w:p w14:paraId="5156EA3D" w14:textId="62BCABCA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0FFF0F73" wp14:editId="21FF85CC">
            <wp:extent cx="5486400" cy="52438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4590" w14:textId="5E76089B" w:rsidR="00936642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测试该站点</w:t>
      </w:r>
    </w:p>
    <w:p w14:paraId="7134FAF2" w14:textId="45471FD5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2B389579" wp14:editId="5FA7D945">
            <wp:extent cx="4293704" cy="343496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9382" cy="34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FA35" w14:textId="5829EA19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DB71838" wp14:editId="203CD0FB">
            <wp:extent cx="5486400" cy="42119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4C5" w14:textId="77777777" w:rsidR="00936642" w:rsidRDefault="00936642" w:rsidP="007860F7">
      <w:pPr>
        <w:pStyle w:val="a0"/>
        <w:spacing w:before="120" w:after="120"/>
        <w:ind w:firstLineChars="0" w:firstLine="0"/>
      </w:pPr>
    </w:p>
    <w:p w14:paraId="265C7703" w14:textId="311BE9F8" w:rsidR="001B24F7" w:rsidRDefault="001B24F7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）证书服务器</w:t>
      </w:r>
    </w:p>
    <w:p w14:paraId="16EBA4D1" w14:textId="6CE42961" w:rsidR="001B24F7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提交一个新的申请</w:t>
      </w:r>
    </w:p>
    <w:p w14:paraId="08145079" w14:textId="7302E471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E0390A4" wp14:editId="2921067E">
            <wp:extent cx="5486400" cy="12541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6A1" w14:textId="40F10FA0" w:rsidR="00936642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颁发</w:t>
      </w:r>
    </w:p>
    <w:p w14:paraId="7AF1508D" w14:textId="009282C9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7941CE3" wp14:editId="5358611D">
            <wp:extent cx="5486400" cy="15328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60E" w14:textId="77280695" w:rsidR="00936642" w:rsidRDefault="0093664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导出</w:t>
      </w:r>
    </w:p>
    <w:p w14:paraId="55917ECF" w14:textId="0F1E9486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0C99E5D7" wp14:editId="0713176A">
            <wp:extent cx="3933333" cy="4380952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1E2" w14:textId="37137B6A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5469ACE" wp14:editId="40ADAB93">
            <wp:extent cx="4647619" cy="2552381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95E" w14:textId="5055D79C" w:rsidR="00936642" w:rsidRDefault="00936642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A7DD42B" wp14:editId="318618C3">
            <wp:extent cx="5486400" cy="44894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5152" w14:textId="09689F6C" w:rsidR="00DF4544" w:rsidRDefault="00DF4544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通过</w:t>
      </w:r>
      <w:r>
        <w:rPr>
          <w:rFonts w:hint="eastAsia"/>
        </w:rPr>
        <w:t>web</w:t>
      </w:r>
      <w:r w:rsidR="00845688">
        <w:rPr>
          <w:rFonts w:hint="eastAsia"/>
        </w:rPr>
        <w:t>方式申请并颁发证书</w:t>
      </w:r>
    </w:p>
    <w:p w14:paraId="0DB8A484" w14:textId="2F780995" w:rsidR="00845688" w:rsidRDefault="00845688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2B145BBE" wp14:editId="4DF31295">
            <wp:extent cx="5486400" cy="3639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886" w14:textId="68EB2E26" w:rsidR="00845688" w:rsidRDefault="00845688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38707BAB" wp14:editId="76BDC2E8">
            <wp:extent cx="5486400" cy="3413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8FD" w14:textId="013FF010" w:rsidR="00845688" w:rsidRDefault="00845688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A09A609" wp14:editId="1D0EF39B">
            <wp:extent cx="5486400" cy="10801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FD805" wp14:editId="2B1F243D">
            <wp:extent cx="4057143" cy="66666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4492" w14:textId="062188BA" w:rsidR="00845688" w:rsidRDefault="00845688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392B5E51" wp14:editId="4FCE2DE7">
            <wp:extent cx="4047619" cy="20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EBC3" w14:textId="3A748709" w:rsidR="00845688" w:rsidRDefault="00845688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36D37D1" wp14:editId="17699839">
            <wp:extent cx="5486400" cy="348488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82F1" w14:textId="10E1F415" w:rsidR="00936642" w:rsidRDefault="005A40C2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）搜索引擎服务器</w:t>
      </w:r>
    </w:p>
    <w:p w14:paraId="475D7BE8" w14:textId="0031F0B9" w:rsidR="005A40C2" w:rsidRDefault="00D91E60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1F0A3D79" w14:textId="77777777" w:rsidR="00B402E3" w:rsidRDefault="00B402E3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安装并启动</w:t>
      </w:r>
    </w:p>
    <w:p w14:paraId="16EC9E2F" w14:textId="66E4FB95" w:rsidR="00D91E60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5F52FEAC" wp14:editId="3DB8B16B">
            <wp:extent cx="5486400" cy="42818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7EE8" w14:textId="3529982B" w:rsidR="00B402E3" w:rsidRDefault="00B402E3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新建域</w:t>
      </w:r>
    </w:p>
    <w:p w14:paraId="17BF8137" w14:textId="6158FF6F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42084C9" wp14:editId="7E92F420">
            <wp:extent cx="4590476" cy="4295238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724" w14:textId="2E86847A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029C9ADA" wp14:editId="4CED6161">
            <wp:extent cx="4600000" cy="360000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F6D6" w14:textId="3E527758" w:rsidR="00B402E3" w:rsidRDefault="00B402E3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lastRenderedPageBreak/>
        <w:t>添加账号</w:t>
      </w:r>
    </w:p>
    <w:p w14:paraId="7CB93AFD" w14:textId="4FB83E00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595C65B" wp14:editId="1DE75D90">
            <wp:extent cx="3514286" cy="1352381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5ECA" w14:textId="14B24A48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16D87331" wp14:editId="08C7D9C6">
            <wp:extent cx="3714286" cy="1523810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558" w14:textId="2936355F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7A1AB622" wp14:editId="6DCA39EC">
            <wp:extent cx="4409524" cy="167619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5721" w14:textId="0D70B6D2" w:rsidR="00B402E3" w:rsidRDefault="00B402E3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测试站点</w:t>
      </w:r>
    </w:p>
    <w:p w14:paraId="38224A37" w14:textId="1D29EB7B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C3B843B" wp14:editId="424CAE44">
            <wp:extent cx="3857143" cy="167619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91A" w14:textId="2D22C2E9" w:rsidR="00B402E3" w:rsidRDefault="00B402E3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768B29F" wp14:editId="36995967">
            <wp:extent cx="5257143" cy="3247619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888" w14:textId="447139A4" w:rsidR="00B402E3" w:rsidRDefault="005B54AD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46BD1ED2" wp14:editId="51F54D48">
            <wp:extent cx="5486400" cy="363918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43F9" w14:textId="643E4BD2" w:rsidR="005B54AD" w:rsidRDefault="005B54AD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测试权限</w:t>
      </w:r>
    </w:p>
    <w:p w14:paraId="44EFAF06" w14:textId="4AA298E0" w:rsidR="005B54AD" w:rsidRDefault="005B54AD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45B55546" wp14:editId="58953592">
            <wp:extent cx="4942857" cy="31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9B6C" w14:textId="2AE669D0" w:rsidR="005B54AD" w:rsidRDefault="005B54AD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3815FF62" wp14:editId="7A3821B5">
            <wp:extent cx="5486400" cy="315849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1293" w14:textId="68A331C9" w:rsidR="001B0C1B" w:rsidRDefault="001B0C1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SMTP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服务器</w:t>
      </w:r>
    </w:p>
    <w:p w14:paraId="57B9E421" w14:textId="05C55922" w:rsidR="001B0C1B" w:rsidRDefault="001B0C1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安装启动并配置</w:t>
      </w:r>
      <w:r>
        <w:rPr>
          <w:rFonts w:hint="eastAsia"/>
        </w:rPr>
        <w:t>MDaemon</w:t>
      </w:r>
    </w:p>
    <w:p w14:paraId="7EF93162" w14:textId="47414523" w:rsidR="001B0C1B" w:rsidRDefault="001B0C1B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152C6E2F" wp14:editId="6CE278CD">
            <wp:extent cx="5486400" cy="3393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2283" w14:textId="52F93638" w:rsidR="001B0C1B" w:rsidRDefault="001B0C1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14:paraId="3DA1E9E5" w14:textId="1346EAA1" w:rsidR="001B0C1B" w:rsidRDefault="001B0C1B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2A3D73D" wp14:editId="13D05C6E">
            <wp:extent cx="5486400" cy="39401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515F" w14:textId="3B769D9C" w:rsidR="001B0C1B" w:rsidRDefault="001B0C1B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63B03625" wp14:editId="510BF66B">
            <wp:extent cx="5486400" cy="4161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59C" w14:textId="346B10BD" w:rsidR="001B0C1B" w:rsidRDefault="001B0C1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创建账号</w:t>
      </w:r>
    </w:p>
    <w:p w14:paraId="0A6E032C" w14:textId="55687D9A" w:rsidR="001B0C1B" w:rsidRDefault="001B0C1B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4B82D4B3" wp14:editId="25DE1F6E">
            <wp:extent cx="5486400" cy="36245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5117" w14:textId="6EF1C648" w:rsidR="001B0C1B" w:rsidRDefault="001B0C1B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配置客户端</w:t>
      </w:r>
    </w:p>
    <w:p w14:paraId="4C50BC7B" w14:textId="58B84BB3" w:rsidR="001B0C1B" w:rsidRDefault="00A91446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9984161" wp14:editId="7F74D8FF">
            <wp:extent cx="5486400" cy="35941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F90E" w14:textId="09B0BB1E" w:rsidR="00A91446" w:rsidRDefault="00A91446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C0736F4" wp14:editId="41DE570D">
            <wp:extent cx="5486400" cy="34245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1D9A" w14:textId="405C20A8" w:rsidR="00A91446" w:rsidRDefault="00A91446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606B9A11" wp14:editId="1B025CD0">
            <wp:extent cx="3580952" cy="1904762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D95" w14:textId="4C99255F" w:rsidR="00A91446" w:rsidRDefault="00A91446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3637FCCA" wp14:editId="1CE99725">
            <wp:extent cx="3771429" cy="378095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474" w14:textId="70443CB3" w:rsidR="007F1F4F" w:rsidRDefault="00A91446" w:rsidP="007860F7">
      <w:pPr>
        <w:pStyle w:val="a0"/>
        <w:spacing w:before="120" w:after="120"/>
        <w:ind w:firstLineChars="0" w:firstLine="0"/>
        <w:rPr>
          <w:rFonts w:ascii="DFBiaoKaiShu-SB-HKSCS-U" w:hAnsi="DFBiaoKaiShu-SB-HKSCS-U" w:hint="eastAsia"/>
          <w:color w:val="000000"/>
        </w:rPr>
      </w:pPr>
      <w:r>
        <w:rPr>
          <w:rFonts w:ascii="DFBiaoKaiShu-SB-HKSCS-U" w:hAnsi="DFBiaoKaiShu-SB-HKSCS-U"/>
          <w:color w:val="000000"/>
        </w:rPr>
        <w:t>测试邮件是否能发送、配置是否正确</w:t>
      </w:r>
    </w:p>
    <w:p w14:paraId="49F87009" w14:textId="04D99EDC" w:rsidR="00A91446" w:rsidRDefault="00A91446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05644925" wp14:editId="11CD2B4C">
            <wp:extent cx="5486400" cy="42729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0CE7" w14:textId="6760E697" w:rsidR="007F1F4F" w:rsidRDefault="007F1F4F" w:rsidP="007860F7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 wp14:anchorId="27C976F5" wp14:editId="76E5634D">
            <wp:extent cx="5028571" cy="1742857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38" w14:textId="7999D898" w:rsidR="007F1F4F" w:rsidRDefault="007F1F4F" w:rsidP="007860F7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rFonts w:hint="eastAsia"/>
        </w:rPr>
        <w:t>失败了</w:t>
      </w:r>
      <w:r>
        <w:t>…</w:t>
      </w:r>
      <w:r>
        <w:rPr>
          <w:rFonts w:hint="eastAsia"/>
        </w:rPr>
        <w:t>不知道哪里的配置出错（怀疑）</w:t>
      </w:r>
    </w:p>
    <w:p w14:paraId="0CC2CAAB" w14:textId="6E3F69E3" w:rsidR="00A91446" w:rsidRDefault="007F1F4F" w:rsidP="007860F7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0687B8FD" wp14:editId="1FD07996">
            <wp:extent cx="2676190" cy="288571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1630" w14:textId="45D8B386" w:rsidR="007F1F4F" w:rsidRDefault="007F1F4F" w:rsidP="007860F7">
      <w:pPr>
        <w:pStyle w:val="a0"/>
        <w:spacing w:before="120" w:after="120"/>
        <w:ind w:firstLineChars="0" w:firstLine="0"/>
      </w:pPr>
      <w:r>
        <w:rPr>
          <w:rFonts w:hint="eastAsia"/>
        </w:rPr>
        <w:t>服务器已经启动了，但是</w:t>
      </w:r>
      <w:r>
        <w:rPr>
          <w:rFonts w:hint="eastAsia"/>
        </w:rPr>
        <w:t>outlook</w:t>
      </w:r>
      <w:r>
        <w:rPr>
          <w:rFonts w:hint="eastAsia"/>
        </w:rPr>
        <w:t>仍旧找不到服务器</w:t>
      </w:r>
    </w:p>
    <w:p w14:paraId="256BF85E" w14:textId="3A23FC13" w:rsidR="007F1F4F" w:rsidRDefault="007F1F4F" w:rsidP="007860F7">
      <w:pPr>
        <w:pStyle w:val="a0"/>
        <w:spacing w:before="120" w:after="120"/>
        <w:ind w:firstLineChars="0" w:firstLine="0"/>
      </w:pPr>
    </w:p>
    <w:p w14:paraId="118A3B26" w14:textId="77777777" w:rsidR="007F1F4F" w:rsidRDefault="007F1F4F" w:rsidP="007860F7">
      <w:pPr>
        <w:pStyle w:val="a0"/>
        <w:spacing w:before="120" w:after="120"/>
        <w:ind w:firstLineChars="0" w:firstLine="0"/>
        <w:rPr>
          <w:rFonts w:hint="eastAsia"/>
        </w:rPr>
      </w:pPr>
    </w:p>
    <w:p w14:paraId="0BCA0CF4" w14:textId="77777777" w:rsidR="007860F7" w:rsidRDefault="007860F7" w:rsidP="007860F7">
      <w:pPr>
        <w:pStyle w:val="a0"/>
        <w:spacing w:before="120" w:after="120"/>
        <w:ind w:left="1200" w:firstLineChars="0" w:firstLine="0"/>
      </w:pPr>
    </w:p>
    <w:permEnd w:id="363077924"/>
    <w:p w14:paraId="0584F989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62AD54BB" w14:textId="0E067C9D" w:rsidR="000F2B3C" w:rsidRDefault="000F2B3C" w:rsidP="004F7E27">
      <w:pPr>
        <w:pStyle w:val="a0"/>
        <w:spacing w:before="120" w:after="120"/>
        <w:ind w:firstLine="480"/>
      </w:pPr>
      <w:permStart w:id="1026701750" w:edGrp="everyone"/>
      <w:r>
        <w:rPr>
          <w:rFonts w:hint="eastAsia"/>
        </w:rPr>
        <w:t>查询资料并按照手册内容，完成了</w:t>
      </w:r>
      <w:r>
        <w:rPr>
          <w:rFonts w:hint="eastAsia"/>
        </w:rPr>
        <w:t>DNS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和</w:t>
      </w:r>
      <w:r>
        <w:rPr>
          <w:rFonts w:hint="eastAsia"/>
        </w:rPr>
        <w:t>SMTP</w:t>
      </w:r>
      <w:r>
        <w:t xml:space="preserve"> </w:t>
      </w:r>
      <w:r>
        <w:rPr>
          <w:rFonts w:hint="eastAsia"/>
        </w:rPr>
        <w:t>等应用层协议服务的安装和配置。过程一开始使用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2008</w:t>
      </w:r>
      <w:r>
        <w:rPr>
          <w:rFonts w:hint="eastAsia"/>
        </w:rPr>
        <w:t>，中途发现操作不便且有些软件不支持该版本，后来改用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2008 </w:t>
      </w:r>
      <w:r>
        <w:rPr>
          <w:rFonts w:hint="eastAsia"/>
        </w:rPr>
        <w:t>SP</w:t>
      </w:r>
      <w:r>
        <w:t>2</w:t>
      </w:r>
      <w:r>
        <w:rPr>
          <w:rFonts w:hint="eastAsia"/>
        </w:rPr>
        <w:t>，最终一起完成各服务搭建</w:t>
      </w:r>
    </w:p>
    <w:p w14:paraId="2E986546" w14:textId="77777777" w:rsidR="000F2B3C" w:rsidRPr="000F2B3C" w:rsidRDefault="000F2B3C" w:rsidP="004F7E27">
      <w:pPr>
        <w:pStyle w:val="a0"/>
        <w:spacing w:before="120" w:after="120"/>
        <w:ind w:firstLine="480"/>
      </w:pPr>
    </w:p>
    <w:permEnd w:id="1026701750"/>
    <w:p w14:paraId="10B2E108" w14:textId="38A3F0E4" w:rsidR="00D4081B" w:rsidRPr="00D4081B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D4081B" w:rsidSect="00020260">
      <w:headerReference w:type="default" r:id="rId74"/>
      <w:footerReference w:type="default" r:id="rId7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C050E" w14:textId="77777777" w:rsidR="005001D1" w:rsidRDefault="005001D1" w:rsidP="007463A1">
      <w:r>
        <w:separator/>
      </w:r>
    </w:p>
  </w:endnote>
  <w:endnote w:type="continuationSeparator" w:id="0">
    <w:p w14:paraId="428798C8" w14:textId="77777777" w:rsidR="005001D1" w:rsidRDefault="005001D1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BiaoKaiShu-SB-HKSCS-U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30F603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8ACBE" w14:textId="77777777" w:rsidR="005001D1" w:rsidRDefault="005001D1" w:rsidP="007463A1">
      <w:r>
        <w:separator/>
      </w:r>
    </w:p>
  </w:footnote>
  <w:footnote w:type="continuationSeparator" w:id="0">
    <w:p w14:paraId="294A0A8A" w14:textId="77777777" w:rsidR="005001D1" w:rsidRDefault="005001D1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7B7F5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F4B27"/>
    <w:multiLevelType w:val="hybridMultilevel"/>
    <w:tmpl w:val="756C3A52"/>
    <w:lvl w:ilvl="0" w:tplc="B2E6C6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753"/>
    <w:rsid w:val="00020260"/>
    <w:rsid w:val="00035E72"/>
    <w:rsid w:val="00041837"/>
    <w:rsid w:val="00077E09"/>
    <w:rsid w:val="00097805"/>
    <w:rsid w:val="000F2B3C"/>
    <w:rsid w:val="0011621D"/>
    <w:rsid w:val="001961CE"/>
    <w:rsid w:val="001A5A3B"/>
    <w:rsid w:val="001B0C1B"/>
    <w:rsid w:val="001B24F7"/>
    <w:rsid w:val="002122E7"/>
    <w:rsid w:val="002341EB"/>
    <w:rsid w:val="002F1631"/>
    <w:rsid w:val="00361E53"/>
    <w:rsid w:val="003D6017"/>
    <w:rsid w:val="00446B20"/>
    <w:rsid w:val="00454347"/>
    <w:rsid w:val="00491B9C"/>
    <w:rsid w:val="004C7225"/>
    <w:rsid w:val="004D267A"/>
    <w:rsid w:val="004F7E27"/>
    <w:rsid w:val="005001D1"/>
    <w:rsid w:val="00542597"/>
    <w:rsid w:val="005A40C2"/>
    <w:rsid w:val="005B54AD"/>
    <w:rsid w:val="00661399"/>
    <w:rsid w:val="007463A1"/>
    <w:rsid w:val="007860F7"/>
    <w:rsid w:val="00794884"/>
    <w:rsid w:val="007F1F4F"/>
    <w:rsid w:val="00845688"/>
    <w:rsid w:val="00892695"/>
    <w:rsid w:val="008B0753"/>
    <w:rsid w:val="00931185"/>
    <w:rsid w:val="00936642"/>
    <w:rsid w:val="00954FD8"/>
    <w:rsid w:val="0097038D"/>
    <w:rsid w:val="009D747B"/>
    <w:rsid w:val="00A5513F"/>
    <w:rsid w:val="00A91446"/>
    <w:rsid w:val="00AC1E74"/>
    <w:rsid w:val="00AF5DBB"/>
    <w:rsid w:val="00B377AF"/>
    <w:rsid w:val="00B402E3"/>
    <w:rsid w:val="00B63049"/>
    <w:rsid w:val="00C049ED"/>
    <w:rsid w:val="00C07A96"/>
    <w:rsid w:val="00D328C3"/>
    <w:rsid w:val="00D4081B"/>
    <w:rsid w:val="00D44FE3"/>
    <w:rsid w:val="00D452BA"/>
    <w:rsid w:val="00D5691D"/>
    <w:rsid w:val="00D91E60"/>
    <w:rsid w:val="00DC75FE"/>
    <w:rsid w:val="00DF4544"/>
    <w:rsid w:val="00F2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7533E"/>
  <w15:chartTrackingRefBased/>
  <w15:docId w15:val="{4EF62057-BA50-442D-8BC3-E60014E4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150;&#20844;\&#35745;&#31639;&#26426;&#32593;&#32476;\&#23454;&#39564;\&#23454;&#39564;7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B48CE-3618-4B3C-9E27-9C3C75DCD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1061</TotalTime>
  <Pages>35</Pages>
  <Words>143</Words>
  <Characters>818</Characters>
  <Application>Microsoft Office Word</Application>
  <DocSecurity>8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宇 周</cp:lastModifiedBy>
  <cp:revision>6</cp:revision>
  <dcterms:created xsi:type="dcterms:W3CDTF">2020-05-12T12:28:00Z</dcterms:created>
  <dcterms:modified xsi:type="dcterms:W3CDTF">2020-05-18T16:37:00Z</dcterms:modified>
</cp:coreProperties>
</file>